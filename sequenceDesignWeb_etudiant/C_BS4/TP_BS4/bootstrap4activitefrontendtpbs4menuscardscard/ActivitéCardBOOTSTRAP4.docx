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6912" w:rsidRPr="00101DC6" w:rsidRDefault="00136F8B" w:rsidP="0040669A">
      <w:pPr>
        <w:jc w:val="center"/>
        <w:rPr>
          <w:rFonts w:asciiTheme="majorHAnsi" w:hAnsiTheme="majorHAnsi"/>
          <w:b/>
          <w:u w:val="single"/>
        </w:rPr>
      </w:pPr>
      <w:r>
        <w:rPr>
          <w:rFonts w:asciiTheme="majorHAnsi" w:hAnsiTheme="majorHAnsi"/>
          <w:b/>
          <w:u w:val="single"/>
        </w:rPr>
        <w:t xml:space="preserve">Super </w:t>
      </w:r>
      <w:r w:rsidR="00101DC6">
        <w:rPr>
          <w:rFonts w:asciiTheme="majorHAnsi" w:hAnsiTheme="majorHAnsi"/>
          <w:b/>
          <w:u w:val="single"/>
        </w:rPr>
        <w:t xml:space="preserve">Fake </w:t>
      </w:r>
      <w:r>
        <w:rPr>
          <w:rFonts w:asciiTheme="majorHAnsi" w:hAnsiTheme="majorHAnsi"/>
          <w:b/>
          <w:u w:val="single"/>
        </w:rPr>
        <w:t xml:space="preserve">card </w:t>
      </w:r>
      <w:r w:rsidR="00101DC6">
        <w:rPr>
          <w:rFonts w:asciiTheme="majorHAnsi" w:hAnsiTheme="majorHAnsi"/>
          <w:b/>
          <w:u w:val="single"/>
        </w:rPr>
        <w:t>évaluation</w:t>
      </w:r>
      <w:r w:rsidR="0040669A" w:rsidRPr="00101DC6">
        <w:rPr>
          <w:rFonts w:asciiTheme="majorHAnsi" w:hAnsiTheme="majorHAnsi"/>
          <w:b/>
          <w:u w:val="single"/>
        </w:rPr>
        <w:t xml:space="preserve"> BOOTSTRAP 4</w:t>
      </w:r>
    </w:p>
    <w:p w:rsidR="00EE17B0" w:rsidRPr="00101DC6" w:rsidRDefault="002F28DD">
      <w:pPr>
        <w:rPr>
          <w:rFonts w:asciiTheme="majorHAnsi" w:hAnsiTheme="majorHAnsi"/>
          <w:b/>
          <w:sz w:val="20"/>
        </w:rPr>
      </w:pPr>
      <w:r w:rsidRPr="00101DC6">
        <w:rPr>
          <w:rFonts w:asciiTheme="majorHAnsi" w:hAnsiTheme="majorHAnsi"/>
          <w:b/>
          <w:sz w:val="20"/>
        </w:rPr>
        <w:t>1_Mise en situation :</w:t>
      </w:r>
    </w:p>
    <w:p w:rsidR="002A4932" w:rsidRDefault="002A4932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Notre but est de se familiariser avec le framework « bootstrap 4 » afin d’être rapide et efficace dans la réalisation de sites web cette année. La maquette </w:t>
      </w:r>
      <w:r w:rsidR="00136F8B">
        <w:rPr>
          <w:rFonts w:asciiTheme="majorHAnsi" w:hAnsiTheme="majorHAnsi"/>
          <w:sz w:val="20"/>
        </w:rPr>
        <w:t>contiendra 4 éléments bootstrap nommés « card ».</w:t>
      </w:r>
      <w:r w:rsidR="00136F8B">
        <w:rPr>
          <w:rFonts w:asciiTheme="majorHAnsi" w:hAnsiTheme="majorHAnsi"/>
          <w:sz w:val="20"/>
        </w:rPr>
        <w:br/>
        <w:t>Une card permet d’introduire le sujet d’un thème d’un article et de naviguer jusqu’à l’article complet.</w:t>
      </w:r>
      <w:r w:rsidR="00136F8B">
        <w:rPr>
          <w:rFonts w:asciiTheme="majorHAnsi" w:hAnsiTheme="majorHAnsi"/>
          <w:sz w:val="20"/>
        </w:rPr>
        <w:br/>
        <w:t xml:space="preserve">Voici ci-dessous une « card » : </w:t>
      </w:r>
      <w:r w:rsidR="00136F8B" w:rsidRPr="00E27FD2">
        <w:rPr>
          <w:rFonts w:asciiTheme="majorHAnsi" w:hAnsiTheme="majorHAnsi"/>
          <w:i/>
          <w:sz w:val="14"/>
        </w:rPr>
        <w:t>(</w:t>
      </w:r>
      <w:r w:rsidR="00E27FD2" w:rsidRPr="00E27FD2">
        <w:rPr>
          <w:rFonts w:asciiTheme="majorHAnsi" w:hAnsiTheme="majorHAnsi"/>
          <w:i/>
          <w:sz w:val="14"/>
        </w:rPr>
        <w:t xml:space="preserve">ci-dessous : </w:t>
      </w:r>
      <w:r w:rsidR="00136F8B" w:rsidRPr="00E27FD2">
        <w:rPr>
          <w:rFonts w:asciiTheme="majorHAnsi" w:hAnsiTheme="majorHAnsi"/>
          <w:i/>
          <w:sz w:val="14"/>
        </w:rPr>
        <w:t>image d’archive : lycée technique d’état du rempart).</w:t>
      </w:r>
      <w:r w:rsidR="00136F8B" w:rsidRPr="00E27FD2">
        <w:rPr>
          <w:rFonts w:asciiTheme="majorHAnsi" w:hAnsiTheme="majorHAnsi"/>
          <w:sz w:val="14"/>
        </w:rPr>
        <w:t xml:space="preserve"> </w:t>
      </w:r>
    </w:p>
    <w:p w:rsidR="002A4932" w:rsidRDefault="00136F8B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4449445" cy="5075555"/>
            <wp:effectExtent l="19050" t="0" r="825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507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32" w:rsidRDefault="00136F8B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  <w:u w:val="single"/>
        </w:rPr>
        <w:t>Dans cette card, on trouve plusieurs étages</w:t>
      </w:r>
      <w:r w:rsidR="002A4932" w:rsidRPr="00101DC6">
        <w:rPr>
          <w:rFonts w:asciiTheme="majorHAnsi" w:hAnsiTheme="majorHAnsi"/>
          <w:sz w:val="20"/>
          <w:u w:val="single"/>
        </w:rPr>
        <w:t> :</w:t>
      </w:r>
      <w:r w:rsidR="002A4932">
        <w:rPr>
          <w:rFonts w:asciiTheme="majorHAnsi" w:hAnsiTheme="majorHAnsi"/>
          <w:sz w:val="20"/>
        </w:rPr>
        <w:br/>
        <w:t xml:space="preserve">- </w:t>
      </w:r>
      <w:r>
        <w:rPr>
          <w:rFonts w:asciiTheme="majorHAnsi" w:hAnsiTheme="majorHAnsi"/>
          <w:sz w:val="20"/>
        </w:rPr>
        <w:t>une illustration,</w:t>
      </w:r>
      <w:r w:rsidR="002A4932">
        <w:rPr>
          <w:rFonts w:asciiTheme="majorHAnsi" w:hAnsiTheme="majorHAnsi"/>
          <w:sz w:val="20"/>
        </w:rPr>
        <w:br/>
        <w:t xml:space="preserve">- </w:t>
      </w:r>
      <w:r>
        <w:rPr>
          <w:rFonts w:asciiTheme="majorHAnsi" w:hAnsiTheme="majorHAnsi"/>
          <w:sz w:val="20"/>
        </w:rPr>
        <w:t>un titre,</w:t>
      </w:r>
      <w:r>
        <w:rPr>
          <w:rFonts w:asciiTheme="majorHAnsi" w:hAnsiTheme="majorHAnsi"/>
          <w:sz w:val="20"/>
        </w:rPr>
        <w:br/>
        <w:t>- un texte,</w:t>
      </w:r>
      <w:r>
        <w:rPr>
          <w:rFonts w:asciiTheme="majorHAnsi" w:hAnsiTheme="majorHAnsi"/>
          <w:sz w:val="20"/>
        </w:rPr>
        <w:br/>
        <w:t>- un bouton pour se rendre sur la page web traitant complètement du sujet de la card.</w:t>
      </w:r>
    </w:p>
    <w:p w:rsidR="0040669A" w:rsidRPr="0040669A" w:rsidRDefault="00136F8B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Des classes css bootstrap seront </w:t>
      </w:r>
      <w:r w:rsidR="00BB48B4">
        <w:rPr>
          <w:rFonts w:asciiTheme="majorHAnsi" w:hAnsiTheme="majorHAnsi"/>
          <w:sz w:val="20"/>
        </w:rPr>
        <w:t xml:space="preserve">utilisées en écrivant simplement leurs noms en face de l’attribut class de chaque balise html. Aucune écritures en css ne sera nécessaire ! </w:t>
      </w:r>
    </w:p>
    <w:p w:rsidR="00BB48B4" w:rsidRDefault="00BB48B4">
      <w:pPr>
        <w:rPr>
          <w:rFonts w:asciiTheme="majorHAnsi" w:hAnsiTheme="majorHAnsi"/>
          <w:sz w:val="20"/>
        </w:rPr>
      </w:pPr>
    </w:p>
    <w:p w:rsidR="00BB48B4" w:rsidRDefault="00BB48B4">
      <w:pPr>
        <w:rPr>
          <w:rFonts w:asciiTheme="majorHAnsi" w:hAnsiTheme="majorHAnsi"/>
          <w:sz w:val="20"/>
        </w:rPr>
      </w:pPr>
    </w:p>
    <w:p w:rsidR="00BB48B4" w:rsidRDefault="00BB48B4">
      <w:pPr>
        <w:rPr>
          <w:rFonts w:asciiTheme="majorHAnsi" w:hAnsiTheme="majorHAnsi"/>
          <w:sz w:val="20"/>
        </w:rPr>
      </w:pPr>
    </w:p>
    <w:p w:rsidR="004C7404" w:rsidRDefault="00BC016D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noProof/>
          <w:sz w:val="20"/>
          <w:lang w:eastAsia="fr-FR"/>
        </w:rPr>
        <w:lastRenderedPageBreak/>
        <w:pict>
          <v:shape id="_x0000_s2053" style="position:absolute;margin-left:36.3pt;margin-top:53.25pt;width:324.85pt;height:79.55pt;z-index:251667456;mso-position-horizontal:absolute" coordsize="7605,1471" path="m6467,1471v225,-53,451,-105,620,-186c7256,1204,7397,1098,7480,985v83,-113,125,-264,107,-380c7569,489,7473,370,7373,291,7273,212,7148,173,6987,131,6826,89,6675,58,6407,38,6139,18,5704,12,5380,11,5056,10,5357,,4460,31,3563,62,1781,130,,198e" filled="f" strokeweight="2.25pt">
            <v:stroke endarrow="open"/>
            <v:path arrowok="t"/>
          </v:shape>
        </w:pict>
      </w:r>
      <w:r w:rsidR="00BB48B4">
        <w:rPr>
          <w:rFonts w:asciiTheme="majorHAnsi" w:hAnsiTheme="majorHAnsi"/>
          <w:sz w:val="20"/>
        </w:rPr>
        <w:t>A partir de</w:t>
      </w:r>
      <w:r w:rsidR="0040669A" w:rsidRPr="0040669A">
        <w:rPr>
          <w:rFonts w:asciiTheme="majorHAnsi" w:hAnsiTheme="majorHAnsi"/>
          <w:sz w:val="20"/>
        </w:rPr>
        <w:t xml:space="preserve"> </w:t>
      </w:r>
      <w:r w:rsidR="00BB48B4">
        <w:rPr>
          <w:rFonts w:asciiTheme="majorHAnsi" w:hAnsiTheme="majorHAnsi"/>
          <w:sz w:val="20"/>
        </w:rPr>
        <w:t>squelette vierge html 5 ci-dessous, réglé pour</w:t>
      </w:r>
      <w:r w:rsidR="0040669A" w:rsidRPr="0040669A">
        <w:rPr>
          <w:rFonts w:asciiTheme="majorHAnsi" w:hAnsiTheme="majorHAnsi"/>
          <w:sz w:val="20"/>
        </w:rPr>
        <w:t xml:space="preserve"> bootstrap 4</w:t>
      </w:r>
      <w:r w:rsidR="00BB48B4">
        <w:rPr>
          <w:rFonts w:asciiTheme="majorHAnsi" w:hAnsiTheme="majorHAnsi"/>
          <w:sz w:val="20"/>
        </w:rPr>
        <w:t xml:space="preserve">, </w:t>
      </w:r>
      <w:r w:rsidR="004C7404"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2534822" cy="999066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714" cy="999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16D" w:rsidRDefault="00BC016D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nous allons insérer 4 cards en technologie responsive flexbox :</w:t>
      </w:r>
    </w:p>
    <w:p w:rsidR="00BC016D" w:rsidRDefault="00BC016D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3943350" cy="4839692"/>
            <wp:effectExtent l="19050" t="19050" r="19050" b="18058"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839692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171" w:rsidRDefault="00D44171">
      <w:pPr>
        <w:rPr>
          <w:rFonts w:asciiTheme="majorHAnsi" w:hAnsiTheme="majorHAnsi"/>
          <w:b/>
          <w:sz w:val="20"/>
        </w:rPr>
      </w:pPr>
      <w:r>
        <w:rPr>
          <w:rFonts w:asciiTheme="majorHAnsi" w:hAnsiTheme="majorHAnsi"/>
          <w:b/>
          <w:sz w:val="20"/>
          <w:highlight w:val="yellow"/>
        </w:rPr>
        <w:t>Partie 1</w:t>
      </w:r>
      <w:r w:rsidRPr="00101DC6">
        <w:rPr>
          <w:rFonts w:asciiTheme="majorHAnsi" w:hAnsiTheme="majorHAnsi"/>
          <w:b/>
          <w:sz w:val="20"/>
          <w:highlight w:val="yellow"/>
        </w:rPr>
        <w:t xml:space="preserve"> : </w:t>
      </w:r>
      <w:r>
        <w:rPr>
          <w:rFonts w:asciiTheme="majorHAnsi" w:hAnsiTheme="majorHAnsi"/>
          <w:b/>
          <w:sz w:val="20"/>
          <w:highlight w:val="yellow"/>
        </w:rPr>
        <w:t xml:space="preserve">placer les éléments html </w:t>
      </w:r>
      <w:r w:rsidR="00BC016D">
        <w:rPr>
          <w:rFonts w:asciiTheme="majorHAnsi" w:hAnsiTheme="majorHAnsi"/>
          <w:b/>
          <w:sz w:val="20"/>
          <w:highlight w:val="yellow"/>
        </w:rPr>
        <w:t>de mise en page flexbox bootstrap</w:t>
      </w:r>
      <w:r w:rsidRPr="00101DC6">
        <w:rPr>
          <w:rFonts w:asciiTheme="majorHAnsi" w:hAnsiTheme="majorHAnsi"/>
          <w:b/>
          <w:sz w:val="20"/>
          <w:highlight w:val="yellow"/>
        </w:rPr>
        <w:t xml:space="preserve"> :</w:t>
      </w:r>
    </w:p>
    <w:p w:rsidR="00102B9E" w:rsidRPr="00E27D04" w:rsidRDefault="00102B9E">
      <w:pPr>
        <w:rPr>
          <w:rFonts w:asciiTheme="majorHAnsi" w:hAnsiTheme="majorHAnsi"/>
          <w:b/>
          <w:sz w:val="20"/>
        </w:rPr>
      </w:pPr>
      <w:r w:rsidRPr="00E27D04">
        <w:rPr>
          <w:rFonts w:asciiTheme="majorHAnsi" w:hAnsiTheme="majorHAnsi"/>
          <w:b/>
          <w:sz w:val="20"/>
        </w:rPr>
        <w:t>TRAVAIL DEMANDE de la partie 1:</w:t>
      </w:r>
    </w:p>
    <w:p w:rsidR="00102B9E" w:rsidRDefault="00102B9E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1) </w:t>
      </w:r>
      <w:r w:rsidR="00BC016D">
        <w:rPr>
          <w:rFonts w:asciiTheme="majorHAnsi" w:hAnsiTheme="majorHAnsi"/>
          <w:sz w:val="20"/>
        </w:rPr>
        <w:t>écrire (recopier oui)</w:t>
      </w:r>
      <w:r w:rsidR="00E65B3D">
        <w:rPr>
          <w:rFonts w:asciiTheme="majorHAnsi" w:hAnsiTheme="majorHAnsi"/>
          <w:sz w:val="20"/>
        </w:rPr>
        <w:t xml:space="preserve"> dans la partie </w:t>
      </w:r>
      <w:r w:rsidR="00E65B3D" w:rsidRPr="00D44171">
        <w:rPr>
          <w:rFonts w:asciiTheme="majorHAnsi" w:hAnsiTheme="majorHAnsi"/>
          <w:b/>
          <w:sz w:val="20"/>
        </w:rPr>
        <w:t>body</w:t>
      </w:r>
      <w:r w:rsidR="00E65B3D">
        <w:rPr>
          <w:rFonts w:asciiTheme="majorHAnsi" w:hAnsiTheme="majorHAnsi"/>
          <w:sz w:val="20"/>
        </w:rPr>
        <w:t xml:space="preserve">, </w:t>
      </w:r>
      <w:r w:rsidR="00BC016D">
        <w:rPr>
          <w:rFonts w:asciiTheme="majorHAnsi" w:hAnsiTheme="majorHAnsi"/>
          <w:sz w:val="20"/>
        </w:rPr>
        <w:t>le code html ci-dessus, préparatoire à l’accueil des 4 cards</w:t>
      </w:r>
      <w:r w:rsidR="00E65B3D">
        <w:rPr>
          <w:rFonts w:asciiTheme="majorHAnsi" w:hAnsiTheme="majorHAnsi"/>
          <w:sz w:val="20"/>
        </w:rPr>
        <w:t>.</w:t>
      </w:r>
    </w:p>
    <w:p w:rsidR="00B537A9" w:rsidRDefault="00B537A9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2) </w:t>
      </w:r>
      <w:r w:rsidR="00E65B3D" w:rsidRPr="0039359F">
        <w:rPr>
          <w:rFonts w:asciiTheme="majorHAnsi" w:hAnsiTheme="majorHAnsi"/>
          <w:b/>
          <w:sz w:val="20"/>
        </w:rPr>
        <w:t xml:space="preserve">placer dans </w:t>
      </w:r>
      <w:r w:rsidR="0039359F" w:rsidRPr="0039359F">
        <w:rPr>
          <w:rFonts w:asciiTheme="majorHAnsi" w:hAnsiTheme="majorHAnsi"/>
          <w:b/>
          <w:sz w:val="20"/>
        </w:rPr>
        <w:t>chacun des 4 emplacements</w:t>
      </w:r>
      <w:r w:rsidR="0039359F">
        <w:rPr>
          <w:rFonts w:asciiTheme="majorHAnsi" w:hAnsiTheme="majorHAnsi"/>
          <w:sz w:val="20"/>
        </w:rPr>
        <w:t xml:space="preserve"> laissés libre une </w:t>
      </w:r>
      <w:r w:rsidR="0039359F" w:rsidRPr="0039359F">
        <w:rPr>
          <w:rFonts w:asciiTheme="majorHAnsi" w:hAnsiTheme="majorHAnsi"/>
          <w:b/>
          <w:sz w:val="20"/>
        </w:rPr>
        <w:t>section</w:t>
      </w:r>
      <w:r w:rsidR="0039359F">
        <w:rPr>
          <w:rFonts w:asciiTheme="majorHAnsi" w:hAnsiTheme="majorHAnsi"/>
          <w:sz w:val="20"/>
        </w:rPr>
        <w:t xml:space="preserve"> affectée de la classe </w:t>
      </w:r>
      <w:r w:rsidR="0039359F" w:rsidRPr="0039359F">
        <w:rPr>
          <w:rFonts w:asciiTheme="majorHAnsi" w:hAnsiTheme="majorHAnsi"/>
          <w:b/>
          <w:sz w:val="20"/>
        </w:rPr>
        <w:t>card</w:t>
      </w:r>
      <w:r w:rsidR="0039359F">
        <w:rPr>
          <w:rFonts w:asciiTheme="majorHAnsi" w:hAnsiTheme="majorHAnsi"/>
          <w:sz w:val="20"/>
        </w:rPr>
        <w:t>:</w:t>
      </w:r>
      <w:r w:rsidR="0039359F">
        <w:rPr>
          <w:rFonts w:asciiTheme="majorHAnsi" w:hAnsiTheme="majorHAnsi"/>
          <w:sz w:val="20"/>
        </w:rPr>
        <w:br/>
      </w:r>
      <w:r w:rsidR="0039359F"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5757545" cy="990600"/>
            <wp:effectExtent l="19050" t="0" r="0" b="0"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9F" w:rsidRDefault="0039359F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lastRenderedPageBreak/>
        <w:t xml:space="preserve">3) placer une illustration au top </w:t>
      </w:r>
      <w:r w:rsidRPr="009B729C">
        <w:rPr>
          <w:rFonts w:asciiTheme="majorHAnsi" w:hAnsiTheme="majorHAnsi"/>
          <w:sz w:val="20"/>
          <w:u w:val="single"/>
        </w:rPr>
        <w:t>de chaque card</w:t>
      </w:r>
      <w:r>
        <w:rPr>
          <w:rFonts w:asciiTheme="majorHAnsi" w:hAnsiTheme="majorHAnsi"/>
          <w:sz w:val="20"/>
        </w:rPr>
        <w:t xml:space="preserve">, la classe invoquée sera </w:t>
      </w:r>
      <w:r w:rsidRPr="0039359F">
        <w:rPr>
          <w:rFonts w:asciiTheme="majorHAnsi" w:hAnsiTheme="majorHAnsi"/>
          <w:b/>
          <w:sz w:val="20"/>
        </w:rPr>
        <w:t>card-img-top</w:t>
      </w:r>
      <w:r>
        <w:rPr>
          <w:rFonts w:asciiTheme="majorHAnsi" w:hAnsiTheme="majorHAnsi"/>
          <w:sz w:val="20"/>
        </w:rPr>
        <w:t xml:space="preserve"> :</w:t>
      </w:r>
      <w:r w:rsidR="00BF2056">
        <w:rPr>
          <w:rFonts w:asciiTheme="majorHAnsi" w:hAnsiTheme="majorHAnsi"/>
          <w:sz w:val="20"/>
        </w:rPr>
        <w:br/>
        <w:t>(Les 4 images sont placées dans le répertoire image)</w:t>
      </w:r>
      <w:r>
        <w:rPr>
          <w:rFonts w:asciiTheme="majorHAnsi" w:hAnsiTheme="majorHAnsi"/>
          <w:sz w:val="20"/>
        </w:rPr>
        <w:br/>
      </w:r>
      <w:r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5761355" cy="995045"/>
            <wp:effectExtent l="19050" t="0" r="0" b="0"/>
            <wp:docPr id="18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8F6" w:rsidRDefault="0039359F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4) placer une division </w:t>
      </w:r>
      <w:r w:rsidRPr="0039359F">
        <w:rPr>
          <w:rFonts w:asciiTheme="majorHAnsi" w:hAnsiTheme="majorHAnsi"/>
          <w:b/>
          <w:sz w:val="20"/>
        </w:rPr>
        <w:t>div</w:t>
      </w:r>
      <w:r>
        <w:rPr>
          <w:rFonts w:asciiTheme="majorHAnsi" w:hAnsiTheme="majorHAnsi"/>
          <w:sz w:val="20"/>
        </w:rPr>
        <w:t xml:space="preserve"> </w:t>
      </w:r>
      <w:r w:rsidRPr="009B729C">
        <w:rPr>
          <w:rFonts w:asciiTheme="majorHAnsi" w:hAnsiTheme="majorHAnsi"/>
          <w:sz w:val="20"/>
          <w:u w:val="single"/>
        </w:rPr>
        <w:t>dans chaque card</w:t>
      </w:r>
      <w:r>
        <w:rPr>
          <w:rFonts w:asciiTheme="majorHAnsi" w:hAnsiTheme="majorHAnsi"/>
          <w:sz w:val="20"/>
        </w:rPr>
        <w:t xml:space="preserve">, affectée de la classe </w:t>
      </w:r>
      <w:r w:rsidRPr="0039359F">
        <w:rPr>
          <w:rFonts w:asciiTheme="majorHAnsi" w:hAnsiTheme="majorHAnsi"/>
          <w:b/>
          <w:sz w:val="20"/>
        </w:rPr>
        <w:t>card-body</w:t>
      </w:r>
      <w:r>
        <w:rPr>
          <w:rFonts w:asciiTheme="majorHAnsi" w:hAnsiTheme="majorHAnsi"/>
          <w:sz w:val="20"/>
        </w:rPr>
        <w:t> :</w:t>
      </w:r>
      <w:r>
        <w:rPr>
          <w:rFonts w:asciiTheme="majorHAnsi" w:hAnsiTheme="majorHAnsi"/>
          <w:sz w:val="20"/>
        </w:rPr>
        <w:br/>
      </w:r>
      <w:r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5757545" cy="998855"/>
            <wp:effectExtent l="19050" t="0" r="0" b="0"/>
            <wp:docPr id="1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9F" w:rsidRDefault="0039359F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 xml:space="preserve">5)placer un titre en </w:t>
      </w:r>
      <w:r w:rsidRPr="0039359F">
        <w:rPr>
          <w:rFonts w:asciiTheme="majorHAnsi" w:hAnsiTheme="majorHAnsi"/>
          <w:b/>
          <w:sz w:val="20"/>
        </w:rPr>
        <w:t>h1</w:t>
      </w:r>
      <w:r>
        <w:rPr>
          <w:rFonts w:asciiTheme="majorHAnsi" w:hAnsiTheme="majorHAnsi"/>
          <w:sz w:val="20"/>
        </w:rPr>
        <w:t xml:space="preserve"> </w:t>
      </w:r>
      <w:r w:rsidRPr="009B729C">
        <w:rPr>
          <w:rFonts w:asciiTheme="majorHAnsi" w:hAnsiTheme="majorHAnsi"/>
          <w:sz w:val="20"/>
          <w:u w:val="single"/>
        </w:rPr>
        <w:t>pour chaque card</w:t>
      </w:r>
      <w:r>
        <w:rPr>
          <w:rFonts w:asciiTheme="majorHAnsi" w:hAnsiTheme="majorHAnsi"/>
          <w:sz w:val="20"/>
        </w:rPr>
        <w:t xml:space="preserve"> affecté des classes </w:t>
      </w:r>
      <w:r w:rsidRPr="0039359F">
        <w:rPr>
          <w:rFonts w:asciiTheme="majorHAnsi" w:hAnsiTheme="majorHAnsi"/>
          <w:b/>
          <w:sz w:val="20"/>
        </w:rPr>
        <w:t>h3</w:t>
      </w:r>
      <w:r>
        <w:rPr>
          <w:rFonts w:asciiTheme="majorHAnsi" w:hAnsiTheme="majorHAnsi"/>
          <w:sz w:val="20"/>
        </w:rPr>
        <w:t xml:space="preserve"> et </w:t>
      </w:r>
      <w:r w:rsidRPr="0039359F">
        <w:rPr>
          <w:rFonts w:asciiTheme="majorHAnsi" w:hAnsiTheme="majorHAnsi"/>
          <w:b/>
          <w:sz w:val="20"/>
        </w:rPr>
        <w:t>card-title</w:t>
      </w:r>
      <w:r>
        <w:rPr>
          <w:rFonts w:asciiTheme="majorHAnsi" w:hAnsiTheme="majorHAnsi"/>
          <w:sz w:val="20"/>
        </w:rPr>
        <w:t xml:space="preserve"> :</w:t>
      </w:r>
      <w:r>
        <w:rPr>
          <w:rFonts w:asciiTheme="majorHAnsi" w:hAnsiTheme="majorHAnsi"/>
          <w:sz w:val="20"/>
        </w:rPr>
        <w:br/>
      </w:r>
      <w:r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5757545" cy="998855"/>
            <wp:effectExtent l="19050" t="0" r="0" b="0"/>
            <wp:docPr id="27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99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59F" w:rsidRDefault="0039359F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6)</w:t>
      </w:r>
      <w:r w:rsidR="00BF2056" w:rsidRPr="009B729C">
        <w:rPr>
          <w:rFonts w:asciiTheme="majorHAnsi" w:hAnsiTheme="majorHAnsi"/>
          <w:b/>
          <w:sz w:val="20"/>
        </w:rPr>
        <w:t>en dessous du chaque titre de chaque card</w:t>
      </w:r>
      <w:r w:rsidR="00BF2056">
        <w:rPr>
          <w:rFonts w:asciiTheme="majorHAnsi" w:hAnsiTheme="majorHAnsi"/>
          <w:sz w:val="20"/>
        </w:rPr>
        <w:t>, placer grâce à lorem ipsum un paragraphe en latin :</w:t>
      </w:r>
      <w:r w:rsidR="00BF2056">
        <w:rPr>
          <w:rFonts w:asciiTheme="majorHAnsi" w:hAnsiTheme="majorHAnsi"/>
          <w:sz w:val="20"/>
        </w:rPr>
        <w:br/>
      </w:r>
      <w:r w:rsidR="00BF2056"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5757545" cy="156845"/>
            <wp:effectExtent l="19050" t="0" r="0" b="0"/>
            <wp:docPr id="2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5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056" w:rsidRDefault="00BF2056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7)</w:t>
      </w:r>
      <w:r w:rsidRPr="009B729C">
        <w:rPr>
          <w:rFonts w:asciiTheme="majorHAnsi" w:hAnsiTheme="majorHAnsi"/>
          <w:b/>
          <w:sz w:val="20"/>
        </w:rPr>
        <w:t xml:space="preserve">placer en fin de </w:t>
      </w:r>
      <w:r w:rsidR="009B729C" w:rsidRPr="009B729C">
        <w:rPr>
          <w:rFonts w:asciiTheme="majorHAnsi" w:hAnsiTheme="majorHAnsi"/>
          <w:b/>
          <w:sz w:val="20"/>
        </w:rPr>
        <w:t xml:space="preserve">chaque </w:t>
      </w:r>
      <w:r w:rsidRPr="009B729C">
        <w:rPr>
          <w:rFonts w:asciiTheme="majorHAnsi" w:hAnsiTheme="majorHAnsi"/>
          <w:b/>
          <w:sz w:val="20"/>
        </w:rPr>
        <w:t>card</w:t>
      </w:r>
      <w:r>
        <w:rPr>
          <w:rFonts w:asciiTheme="majorHAnsi" w:hAnsiTheme="majorHAnsi"/>
          <w:sz w:val="20"/>
        </w:rPr>
        <w:t>, un bouton ancre</w:t>
      </w:r>
      <w:r w:rsidRPr="00BF2056">
        <w:rPr>
          <w:rFonts w:asciiTheme="majorHAnsi" w:hAnsiTheme="majorHAnsi"/>
          <w:b/>
          <w:sz w:val="20"/>
        </w:rPr>
        <w:t xml:space="preserve"> a</w:t>
      </w:r>
      <w:r>
        <w:rPr>
          <w:rFonts w:asciiTheme="majorHAnsi" w:hAnsiTheme="majorHAnsi"/>
          <w:sz w:val="20"/>
        </w:rPr>
        <w:t xml:space="preserve"> vers la page web de l’article.</w:t>
      </w:r>
      <w:r>
        <w:rPr>
          <w:rFonts w:asciiTheme="majorHAnsi" w:hAnsiTheme="majorHAnsi"/>
          <w:sz w:val="20"/>
        </w:rPr>
        <w:br/>
        <w:t xml:space="preserve">Les classes ici sont : </w:t>
      </w:r>
      <w:r w:rsidRPr="00BF2056">
        <w:rPr>
          <w:rFonts w:asciiTheme="majorHAnsi" w:hAnsiTheme="majorHAnsi"/>
          <w:b/>
          <w:sz w:val="20"/>
        </w:rPr>
        <w:t>btn</w:t>
      </w:r>
      <w:r>
        <w:rPr>
          <w:rFonts w:asciiTheme="majorHAnsi" w:hAnsiTheme="majorHAnsi"/>
          <w:sz w:val="20"/>
        </w:rPr>
        <w:t xml:space="preserve"> et </w:t>
      </w:r>
      <w:r w:rsidRPr="00BF2056">
        <w:rPr>
          <w:rFonts w:asciiTheme="majorHAnsi" w:hAnsiTheme="majorHAnsi"/>
          <w:b/>
          <w:sz w:val="20"/>
        </w:rPr>
        <w:t>btn-primary</w:t>
      </w:r>
      <w:r>
        <w:rPr>
          <w:rFonts w:asciiTheme="majorHAnsi" w:hAnsiTheme="majorHAnsi"/>
          <w:sz w:val="20"/>
        </w:rPr>
        <w:br/>
      </w:r>
      <w:r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5757545" cy="995045"/>
            <wp:effectExtent l="19050" t="0" r="0" b="0"/>
            <wp:docPr id="30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99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CC" w:rsidRDefault="00EC0CCC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Visualiser le ré</w:t>
      </w:r>
      <w:r w:rsidR="00BF2056">
        <w:rPr>
          <w:rFonts w:asciiTheme="majorHAnsi" w:hAnsiTheme="majorHAnsi"/>
          <w:sz w:val="20"/>
        </w:rPr>
        <w:t>sultat dans un navigateur :</w:t>
      </w:r>
      <w:r w:rsidR="00BF2056">
        <w:rPr>
          <w:rFonts w:asciiTheme="majorHAnsi" w:hAnsiTheme="majorHAnsi"/>
          <w:sz w:val="20"/>
        </w:rPr>
        <w:br/>
      </w:r>
      <w:r w:rsidR="00BF2056"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5760720" cy="1754819"/>
            <wp:effectExtent l="19050" t="0" r="0" b="0"/>
            <wp:docPr id="31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54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056" w:rsidRDefault="00BF2056">
      <w:pPr>
        <w:rPr>
          <w:rFonts w:asciiTheme="majorHAnsi" w:hAnsiTheme="majorHAnsi"/>
          <w:sz w:val="20"/>
        </w:rPr>
      </w:pPr>
    </w:p>
    <w:p w:rsidR="00BF2056" w:rsidRDefault="00BF2056">
      <w:pPr>
        <w:rPr>
          <w:rFonts w:asciiTheme="majorHAnsi" w:hAnsiTheme="majorHAnsi"/>
          <w:sz w:val="20"/>
        </w:rPr>
      </w:pPr>
    </w:p>
    <w:p w:rsidR="00AB28F6" w:rsidRDefault="00AB28F6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lastRenderedPageBreak/>
        <w:t xml:space="preserve">6) </w:t>
      </w:r>
      <w:r w:rsidR="008D5483">
        <w:rPr>
          <w:rFonts w:asciiTheme="majorHAnsi" w:hAnsiTheme="majorHAnsi"/>
          <w:sz w:val="20"/>
        </w:rPr>
        <w:t>cliquer sur le bouton</w:t>
      </w:r>
      <w:r w:rsidR="00EC0CCC">
        <w:rPr>
          <w:rFonts w:asciiTheme="majorHAnsi" w:hAnsiTheme="majorHAnsi"/>
          <w:sz w:val="20"/>
        </w:rPr>
        <w:t xml:space="preserve"> configuré ci-dessus et</w:t>
      </w:r>
      <w:r w:rsidR="008D5483">
        <w:rPr>
          <w:rFonts w:asciiTheme="majorHAnsi" w:hAnsiTheme="majorHAnsi"/>
          <w:sz w:val="20"/>
        </w:rPr>
        <w:t xml:space="preserve"> </w:t>
      </w:r>
      <w:r>
        <w:rPr>
          <w:rFonts w:asciiTheme="majorHAnsi" w:hAnsiTheme="majorHAnsi"/>
          <w:sz w:val="20"/>
        </w:rPr>
        <w:t>faire valider votre travail par votre professeur.</w:t>
      </w:r>
      <w:r w:rsidR="00EC0CCC">
        <w:rPr>
          <w:rFonts w:asciiTheme="majorHAnsi" w:hAnsiTheme="majorHAnsi"/>
          <w:sz w:val="20"/>
        </w:rPr>
        <w:br/>
      </w:r>
      <w:r w:rsidR="008D5483">
        <w:rPr>
          <w:rFonts w:asciiTheme="majorHAnsi" w:hAnsiTheme="majorHAnsi"/>
          <w:sz w:val="20"/>
        </w:rPr>
        <w:t xml:space="preserve">Le rendu doit être selon l'équipement </w:t>
      </w:r>
      <w:r w:rsidR="00EC0CCC">
        <w:rPr>
          <w:rFonts w:asciiTheme="majorHAnsi" w:hAnsiTheme="majorHAnsi"/>
          <w:sz w:val="20"/>
        </w:rPr>
        <w:t xml:space="preserve">comme ci-dessous </w:t>
      </w:r>
      <w:r w:rsidR="008D5483">
        <w:rPr>
          <w:rFonts w:asciiTheme="majorHAnsi" w:hAnsiTheme="majorHAnsi"/>
          <w:sz w:val="20"/>
        </w:rPr>
        <w:t>:</w:t>
      </w:r>
    </w:p>
    <w:p w:rsidR="008D5483" w:rsidRDefault="008D5483">
      <w:pPr>
        <w:rPr>
          <w:rFonts w:asciiTheme="majorHAnsi" w:hAnsiTheme="majorHAnsi"/>
          <w:sz w:val="20"/>
        </w:rPr>
      </w:pPr>
      <w:r w:rsidRPr="008D5483">
        <w:rPr>
          <w:rFonts w:asciiTheme="majorHAnsi" w:hAnsiTheme="majorHAnsi"/>
          <w:sz w:val="20"/>
        </w:rPr>
        <w:t xml:space="preserve">  </w:t>
      </w:r>
      <w:r w:rsidR="00BF2056"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3170555" cy="4669155"/>
            <wp:effectExtent l="19050" t="0" r="0" b="0"/>
            <wp:docPr id="32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466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CCC" w:rsidRDefault="00EC0CCC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Afin d’obtenir la taille de fenêtre d’un smartphone sous firefox cliquer :</w:t>
      </w:r>
    </w:p>
    <w:p w:rsidR="00EC0CCC" w:rsidRPr="0040669A" w:rsidRDefault="00EC0CCC">
      <w:pPr>
        <w:rPr>
          <w:rFonts w:asciiTheme="majorHAnsi" w:hAnsiTheme="majorHAnsi"/>
          <w:sz w:val="20"/>
        </w:rPr>
      </w:pPr>
      <w:r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351139" cy="427566"/>
            <wp:effectExtent l="19050" t="0" r="0" b="0"/>
            <wp:docPr id="2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55" cy="42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</w:rPr>
        <w:t xml:space="preserve"> puis </w:t>
      </w:r>
      <w:r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2063750" cy="617421"/>
            <wp:effectExtent l="19050" t="0" r="0" b="0"/>
            <wp:docPr id="2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00" cy="61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0"/>
        </w:rPr>
        <w:t xml:space="preserve"> puis </w:t>
      </w:r>
      <w:r>
        <w:rPr>
          <w:rFonts w:asciiTheme="majorHAnsi" w:hAnsiTheme="majorHAnsi"/>
          <w:noProof/>
          <w:sz w:val="20"/>
          <w:lang w:eastAsia="fr-FR"/>
        </w:rPr>
        <w:drawing>
          <wp:inline distT="0" distB="0" distL="0" distR="0">
            <wp:extent cx="2675255" cy="228600"/>
            <wp:effectExtent l="19050" t="0" r="0" b="0"/>
            <wp:docPr id="2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0CCC" w:rsidRPr="0040669A" w:rsidSect="00114382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35D6" w:rsidRDefault="003335D6" w:rsidP="00A75168">
      <w:pPr>
        <w:spacing w:after="0" w:line="240" w:lineRule="auto"/>
      </w:pPr>
      <w:r>
        <w:separator/>
      </w:r>
    </w:p>
  </w:endnote>
  <w:endnote w:type="continuationSeparator" w:id="1">
    <w:p w:rsidR="003335D6" w:rsidRDefault="003335D6" w:rsidP="00A75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77346"/>
      <w:docPartObj>
        <w:docPartGallery w:val="Page Numbers (Bottom of Page)"/>
        <w:docPartUnique/>
      </w:docPartObj>
    </w:sdtPr>
    <w:sdtContent>
      <w:sdt>
        <w:sdtPr>
          <w:id w:val="123787560"/>
          <w:docPartObj>
            <w:docPartGallery w:val="Page Numbers (Top of Page)"/>
            <w:docPartUnique/>
          </w:docPartObj>
        </w:sdtPr>
        <w:sdtContent>
          <w:p w:rsidR="0039359F" w:rsidRDefault="0039359F">
            <w:pPr>
              <w:pStyle w:val="Pieddepage"/>
              <w:jc w:val="center"/>
            </w:pPr>
            <w:r w:rsidRPr="00820A8E">
              <w:rPr>
                <w:rFonts w:ascii="Arial Rounded MT Bold" w:hAnsi="Arial Rounded MT Bold" w:cs="Aharoni"/>
                <w:i/>
                <w:sz w:val="16"/>
                <w:szCs w:val="16"/>
              </w:rPr>
              <w:t>DidierNARELLI</w:t>
            </w:r>
            <w:r>
              <w:tab/>
            </w:r>
            <w:r>
              <w:tab/>
            </w:r>
            <w:r w:rsidRPr="00A903D4">
              <w:rPr>
                <w:sz w:val="16"/>
                <w:szCs w:val="16"/>
              </w:rPr>
              <w:t xml:space="preserve">Page </w:t>
            </w:r>
            <w:r w:rsidRPr="00A903D4">
              <w:rPr>
                <w:sz w:val="16"/>
                <w:szCs w:val="16"/>
              </w:rPr>
              <w:fldChar w:fldCharType="begin"/>
            </w:r>
            <w:r w:rsidRPr="00A903D4">
              <w:rPr>
                <w:sz w:val="16"/>
                <w:szCs w:val="16"/>
              </w:rPr>
              <w:instrText>PAGE</w:instrText>
            </w:r>
            <w:r w:rsidRPr="00A903D4">
              <w:rPr>
                <w:sz w:val="16"/>
                <w:szCs w:val="16"/>
              </w:rPr>
              <w:fldChar w:fldCharType="separate"/>
            </w:r>
            <w:r w:rsidR="00381226">
              <w:rPr>
                <w:noProof/>
                <w:sz w:val="16"/>
                <w:szCs w:val="16"/>
              </w:rPr>
              <w:t>4</w:t>
            </w:r>
            <w:r w:rsidRPr="00A903D4">
              <w:rPr>
                <w:sz w:val="16"/>
                <w:szCs w:val="16"/>
              </w:rPr>
              <w:fldChar w:fldCharType="end"/>
            </w:r>
            <w:r w:rsidRPr="00A903D4">
              <w:rPr>
                <w:sz w:val="16"/>
                <w:szCs w:val="16"/>
              </w:rPr>
              <w:t xml:space="preserve"> / </w:t>
            </w:r>
            <w:r w:rsidRPr="00A903D4">
              <w:rPr>
                <w:sz w:val="16"/>
                <w:szCs w:val="16"/>
              </w:rPr>
              <w:fldChar w:fldCharType="begin"/>
            </w:r>
            <w:r w:rsidRPr="00A903D4">
              <w:rPr>
                <w:sz w:val="16"/>
                <w:szCs w:val="16"/>
              </w:rPr>
              <w:instrText>NUMPAGES</w:instrText>
            </w:r>
            <w:r w:rsidRPr="00A903D4">
              <w:rPr>
                <w:sz w:val="16"/>
                <w:szCs w:val="16"/>
              </w:rPr>
              <w:fldChar w:fldCharType="separate"/>
            </w:r>
            <w:r w:rsidR="00381226">
              <w:rPr>
                <w:noProof/>
                <w:sz w:val="16"/>
                <w:szCs w:val="16"/>
              </w:rPr>
              <w:t>4</w:t>
            </w:r>
            <w:r w:rsidRPr="00A903D4">
              <w:rPr>
                <w:sz w:val="16"/>
                <w:szCs w:val="16"/>
              </w:rPr>
              <w:fldChar w:fldCharType="end"/>
            </w:r>
          </w:p>
        </w:sdtContent>
      </w:sdt>
    </w:sdtContent>
  </w:sdt>
  <w:p w:rsidR="0039359F" w:rsidRDefault="0039359F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35D6" w:rsidRDefault="003335D6" w:rsidP="00A75168">
      <w:pPr>
        <w:spacing w:after="0" w:line="240" w:lineRule="auto"/>
      </w:pPr>
      <w:r>
        <w:separator/>
      </w:r>
    </w:p>
  </w:footnote>
  <w:footnote w:type="continuationSeparator" w:id="1">
    <w:p w:rsidR="003335D6" w:rsidRDefault="003335D6" w:rsidP="00A751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359F" w:rsidRDefault="0039359F">
    <w:pPr>
      <w:pStyle w:val="En-tte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lang w:eastAsia="zh-TW"/>
      </w:rPr>
      <w:pict>
        <v:rect id="_x0000_s1026" style="position:absolute;margin-left:-37.95pt;margin-top:0;width:7.15pt;height:62.5pt;z-index:251661312;mso-height-percent:900;mso-position-horizontal-relative:right-margin-area;mso-position-vertical-relative:page;mso-height-percent:900;mso-height-relative:top-margin-area" fillcolor="#4bacc6 [3208]" strokecolor="#205867 [1608]">
          <w10:wrap anchorx="page" anchory="page"/>
        </v:rect>
      </w:pict>
    </w:r>
    <w:r>
      <w:rPr>
        <w:rFonts w:asciiTheme="majorHAnsi" w:eastAsiaTheme="majorEastAsia" w:hAnsiTheme="majorHAnsi" w:cstheme="majorBidi"/>
        <w:noProof/>
        <w:lang w:eastAsia="fr-FR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5454314</wp:posOffset>
          </wp:positionH>
          <wp:positionV relativeFrom="paragraph">
            <wp:posOffset>-383839</wp:posOffset>
          </wp:positionV>
          <wp:extent cx="1138190" cy="609600"/>
          <wp:effectExtent l="19050" t="0" r="4810" b="0"/>
          <wp:wrapNone/>
          <wp:docPr id="5" name="Image 3" descr="logo_reg_aix_marseille_65289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eg_aix_marseille_652890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37523" cy="6092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noProof/>
        <w:lang w:eastAsia="fr-FR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-773168</wp:posOffset>
          </wp:positionH>
          <wp:positionV relativeFrom="paragraph">
            <wp:posOffset>-282239</wp:posOffset>
          </wp:positionV>
          <wp:extent cx="470012" cy="472141"/>
          <wp:effectExtent l="19050" t="0" r="6238" b="0"/>
          <wp:wrapNone/>
          <wp:docPr id="3" name="Image 0" descr="logo_rempar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rempart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70012" cy="47214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eastAsiaTheme="majorEastAsia" w:hAnsiTheme="majorHAnsi" w:cstheme="majorBidi"/>
        <w:lang w:eastAsia="zh-TW"/>
      </w:rPr>
      <w:pict>
        <v:rect id="_x0000_s1025" style="position:absolute;margin-left:55.9pt;margin-top:0;width:7.15pt;height:62.95pt;z-index:251660288;mso-height-percent:900;mso-position-horizontal-relative:left-margin-area;mso-position-vertical-relative:page;mso-height-percent:900;mso-height-relative:top-margin-area" fillcolor="#4bacc6 [3208]" strokecolor="#205867 [1608]">
          <w10:wrap anchorx="margin" anchory="page"/>
        </v:rect>
      </w:pict>
    </w:r>
    <w:r>
      <w:rPr>
        <w:rFonts w:asciiTheme="majorHAnsi" w:eastAsiaTheme="majorEastAsia" w:hAnsiTheme="majorHAnsi" w:cstheme="majorBidi"/>
      </w:rPr>
      <w:t>BTS SN IR</w:t>
    </w:r>
  </w:p>
  <w:p w:rsidR="0039359F" w:rsidRDefault="0039359F">
    <w:pPr>
      <w:pStyle w:val="En-tte"/>
    </w:pPr>
    <w:r w:rsidRPr="0081003B">
      <w:rPr>
        <w:rFonts w:asciiTheme="majorHAnsi" w:eastAsiaTheme="majorEastAsia" w:hAnsiTheme="majorHAnsi" w:cstheme="majorBidi"/>
        <w:lang w:eastAsia="zh-TW"/>
      </w:rPr>
      <w:pict>
        <v:group id="_x0000_s1027" style="position:absolute;margin-left:0;margin-top:0;width:611.15pt;height:64.75pt;z-index:251662336;mso-width-percent:1000;mso-height-percent:900;mso-position-horizontal:center;mso-position-horizontal-relative:page;mso-position-vertical:top;mso-position-vertical-relative:page;mso-width-percent:1000;mso-height-percent:900;mso-height-relative:top-margin-area" coordorigin="8,9" coordsize="15823,1439" wrapcoords="-27 21092 -27 21092 21627 21092 21627 21092 -27 2109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9;top:1431;width:15822;height:0;mso-width-percent:1000;mso-position-horizontal:center;mso-position-horizontal-relative:page;mso-position-vertical:bottom;mso-position-vertical-relative:top-margin-area;mso-width-percent:1000" o:connectortype="straight" strokecolor="#31849b [2408]"/>
          <v:rect id="_x0000_s1029" style="position:absolute;left:8;top:9;width:4031;height:1439;mso-width-percent:400;mso-height-percent:1000;mso-width-percent:400;mso-height-percent:1000;mso-width-relative:margin;mso-height-relative:bottom-margin-area" filled="f" stroked="f"/>
          <w10:wrap type="tight"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4D16EA"/>
    <w:multiLevelType w:val="hybridMultilevel"/>
    <w:tmpl w:val="A3D249E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5C3085"/>
    <w:multiLevelType w:val="hybridMultilevel"/>
    <w:tmpl w:val="4E3813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636331"/>
    <w:multiLevelType w:val="hybridMultilevel"/>
    <w:tmpl w:val="4E0A4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attachedTemplate r:id="rId1"/>
  <w:defaultTabStop w:val="708"/>
  <w:hyphenationZone w:val="425"/>
  <w:characterSpacingControl w:val="doNotCompress"/>
  <w:hdrShapeDefaults>
    <o:shapedefaults v:ext="edit" spidmax="12290"/>
    <o:shapelayout v:ext="edit">
      <o:idmap v:ext="edit" data="1"/>
      <o:rules v:ext="edit">
        <o:r id="V:Rule2" type="connector" idref="#_x0000_s1028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4C7404"/>
    <w:rsid w:val="00003321"/>
    <w:rsid w:val="00044421"/>
    <w:rsid w:val="000D033F"/>
    <w:rsid w:val="000D56A5"/>
    <w:rsid w:val="000E4298"/>
    <w:rsid w:val="000F553A"/>
    <w:rsid w:val="00101DC6"/>
    <w:rsid w:val="00102B9E"/>
    <w:rsid w:val="00103F8A"/>
    <w:rsid w:val="00114382"/>
    <w:rsid w:val="00136F8B"/>
    <w:rsid w:val="00165323"/>
    <w:rsid w:val="001716F5"/>
    <w:rsid w:val="001D2CEE"/>
    <w:rsid w:val="001F2D1D"/>
    <w:rsid w:val="0022097D"/>
    <w:rsid w:val="00222C66"/>
    <w:rsid w:val="0026300D"/>
    <w:rsid w:val="00271685"/>
    <w:rsid w:val="00296AFD"/>
    <w:rsid w:val="002A4932"/>
    <w:rsid w:val="002D0847"/>
    <w:rsid w:val="002F28DD"/>
    <w:rsid w:val="00315ED6"/>
    <w:rsid w:val="003335D6"/>
    <w:rsid w:val="003414E7"/>
    <w:rsid w:val="00346E9B"/>
    <w:rsid w:val="00352FEF"/>
    <w:rsid w:val="003548E7"/>
    <w:rsid w:val="0036269B"/>
    <w:rsid w:val="00381226"/>
    <w:rsid w:val="0039359F"/>
    <w:rsid w:val="003A2101"/>
    <w:rsid w:val="003A58E9"/>
    <w:rsid w:val="003C08A6"/>
    <w:rsid w:val="0040669A"/>
    <w:rsid w:val="00465F0F"/>
    <w:rsid w:val="00470CEE"/>
    <w:rsid w:val="00495487"/>
    <w:rsid w:val="00496E69"/>
    <w:rsid w:val="004C7404"/>
    <w:rsid w:val="004D2E0A"/>
    <w:rsid w:val="004E2CD4"/>
    <w:rsid w:val="004F3D46"/>
    <w:rsid w:val="004F7D2C"/>
    <w:rsid w:val="00505EBD"/>
    <w:rsid w:val="00531DA7"/>
    <w:rsid w:val="00553286"/>
    <w:rsid w:val="00560051"/>
    <w:rsid w:val="0056427B"/>
    <w:rsid w:val="005661A2"/>
    <w:rsid w:val="005D4706"/>
    <w:rsid w:val="005E495F"/>
    <w:rsid w:val="00605ED9"/>
    <w:rsid w:val="00625E96"/>
    <w:rsid w:val="00626196"/>
    <w:rsid w:val="00634DFD"/>
    <w:rsid w:val="00645305"/>
    <w:rsid w:val="00654D55"/>
    <w:rsid w:val="00666FD9"/>
    <w:rsid w:val="00676FD3"/>
    <w:rsid w:val="00682EB5"/>
    <w:rsid w:val="00687F54"/>
    <w:rsid w:val="007747FE"/>
    <w:rsid w:val="007829F0"/>
    <w:rsid w:val="007A7729"/>
    <w:rsid w:val="00801150"/>
    <w:rsid w:val="0081003B"/>
    <w:rsid w:val="00820A8E"/>
    <w:rsid w:val="00826385"/>
    <w:rsid w:val="008424BF"/>
    <w:rsid w:val="00854F7C"/>
    <w:rsid w:val="00891CBC"/>
    <w:rsid w:val="0089318B"/>
    <w:rsid w:val="008B2A75"/>
    <w:rsid w:val="008C75B0"/>
    <w:rsid w:val="008D5483"/>
    <w:rsid w:val="008F1223"/>
    <w:rsid w:val="0093156D"/>
    <w:rsid w:val="0099569B"/>
    <w:rsid w:val="009B3CF3"/>
    <w:rsid w:val="009B729C"/>
    <w:rsid w:val="009D4756"/>
    <w:rsid w:val="009E25F8"/>
    <w:rsid w:val="00A16B8F"/>
    <w:rsid w:val="00A2226A"/>
    <w:rsid w:val="00A23749"/>
    <w:rsid w:val="00A32A96"/>
    <w:rsid w:val="00A6038E"/>
    <w:rsid w:val="00A70E2E"/>
    <w:rsid w:val="00A75168"/>
    <w:rsid w:val="00A8543A"/>
    <w:rsid w:val="00A903D4"/>
    <w:rsid w:val="00A92A1C"/>
    <w:rsid w:val="00A956ED"/>
    <w:rsid w:val="00AB13F8"/>
    <w:rsid w:val="00AB28F6"/>
    <w:rsid w:val="00AD2FF1"/>
    <w:rsid w:val="00AF1F36"/>
    <w:rsid w:val="00AF3AD0"/>
    <w:rsid w:val="00B05C49"/>
    <w:rsid w:val="00B43BFF"/>
    <w:rsid w:val="00B478D1"/>
    <w:rsid w:val="00B537A9"/>
    <w:rsid w:val="00B57365"/>
    <w:rsid w:val="00B8256F"/>
    <w:rsid w:val="00BA00A6"/>
    <w:rsid w:val="00BB48B4"/>
    <w:rsid w:val="00BC016D"/>
    <w:rsid w:val="00BF2056"/>
    <w:rsid w:val="00C30A2C"/>
    <w:rsid w:val="00C37863"/>
    <w:rsid w:val="00C43143"/>
    <w:rsid w:val="00C479E1"/>
    <w:rsid w:val="00C5036F"/>
    <w:rsid w:val="00C50FC8"/>
    <w:rsid w:val="00C57637"/>
    <w:rsid w:val="00D07FDF"/>
    <w:rsid w:val="00D141D2"/>
    <w:rsid w:val="00D44171"/>
    <w:rsid w:val="00D47A3B"/>
    <w:rsid w:val="00D53CCB"/>
    <w:rsid w:val="00D66964"/>
    <w:rsid w:val="00D741F3"/>
    <w:rsid w:val="00D8072C"/>
    <w:rsid w:val="00DD15B8"/>
    <w:rsid w:val="00DD5C11"/>
    <w:rsid w:val="00E12DCE"/>
    <w:rsid w:val="00E27A51"/>
    <w:rsid w:val="00E27D04"/>
    <w:rsid w:val="00E27F8E"/>
    <w:rsid w:val="00E27FD2"/>
    <w:rsid w:val="00E360AA"/>
    <w:rsid w:val="00E65B3D"/>
    <w:rsid w:val="00EA095B"/>
    <w:rsid w:val="00EC0CCC"/>
    <w:rsid w:val="00ED28DE"/>
    <w:rsid w:val="00ED6143"/>
    <w:rsid w:val="00EE17B0"/>
    <w:rsid w:val="00EF22EF"/>
    <w:rsid w:val="00EF324A"/>
    <w:rsid w:val="00EF3B76"/>
    <w:rsid w:val="00F021DF"/>
    <w:rsid w:val="00F40BA3"/>
    <w:rsid w:val="00F525E0"/>
    <w:rsid w:val="00F6088C"/>
    <w:rsid w:val="00F86912"/>
    <w:rsid w:val="00FA0E7A"/>
    <w:rsid w:val="00FD11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4382"/>
  </w:style>
  <w:style w:type="paragraph" w:styleId="Titre1">
    <w:name w:val="heading 1"/>
    <w:basedOn w:val="Normal"/>
    <w:next w:val="Normal"/>
    <w:link w:val="Titre1Car"/>
    <w:uiPriority w:val="9"/>
    <w:qFormat/>
    <w:rsid w:val="00A751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751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75168"/>
  </w:style>
  <w:style w:type="paragraph" w:styleId="Pieddepage">
    <w:name w:val="footer"/>
    <w:basedOn w:val="Normal"/>
    <w:link w:val="PieddepageCar"/>
    <w:uiPriority w:val="99"/>
    <w:unhideWhenUsed/>
    <w:rsid w:val="00A751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75168"/>
  </w:style>
  <w:style w:type="paragraph" w:styleId="Textedebulles">
    <w:name w:val="Balloon Text"/>
    <w:basedOn w:val="Normal"/>
    <w:link w:val="TextedebullesCar"/>
    <w:uiPriority w:val="99"/>
    <w:semiHidden/>
    <w:unhideWhenUsed/>
    <w:rsid w:val="00A751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75168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751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EE17B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661A2"/>
    <w:rPr>
      <w:color w:val="0000FF" w:themeColor="hyperlink"/>
      <w:u w:val="single"/>
    </w:rPr>
  </w:style>
  <w:style w:type="character" w:customStyle="1" w:styleId="attributevaluecolor">
    <w:name w:val="attributevaluecolor"/>
    <w:basedOn w:val="Policepardfaut"/>
    <w:rsid w:val="003C08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85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OMAN\AppData\Roaming\Microsoft\Templates\BTSSNIR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40AE8B-17D1-476C-9218-F77345355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BTSSNIR.dotx</Template>
  <TotalTime>62</TotalTime>
  <Pages>4</Pages>
  <Words>323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</dc:creator>
  <cp:lastModifiedBy>didier NARELLI</cp:lastModifiedBy>
  <cp:revision>7</cp:revision>
  <cp:lastPrinted>2022-10-17T22:01:00Z</cp:lastPrinted>
  <dcterms:created xsi:type="dcterms:W3CDTF">2022-10-17T21:02:00Z</dcterms:created>
  <dcterms:modified xsi:type="dcterms:W3CDTF">2022-10-17T22:03:00Z</dcterms:modified>
</cp:coreProperties>
</file>